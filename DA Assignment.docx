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rPr>
      </w:pPr>
      <w:r>
        <w:rPr>
          <w:b/>
          <w:bCs/>
        </w:rPr>
        <w:t>Data Analytics Assignment</w:t>
      </w:r>
    </w:p>
    <w:p/>
    <w:p>
      <w:r>
        <w:t xml:space="preserve">Part A: </w:t>
      </w:r>
    </w:p>
    <w:p/>
    <w:p>
      <w:r>
        <w:t>Role:</w:t>
      </w:r>
    </w:p>
    <w:p>
      <w:r>
        <w:t>You are a Senior Retail Business Analyst specializing in sales, customer behavior, and business performance analytics.</w:t>
      </w:r>
    </w:p>
    <w:p/>
    <w:p>
      <w:r>
        <w:t>Context:</w:t>
      </w:r>
    </w:p>
    <w:p>
      <w:r>
        <w:t>A retail company with 30 stores has experienced declining performance over the last 18 months. A dataset of approximately 50,000 records is available, containing store performance, product sales, customer transactions, and loyalty programme activity.</w:t>
      </w:r>
    </w:p>
    <w:p/>
    <w:p>
      <w:r>
        <w:t>Task:</w:t>
      </w:r>
    </w:p>
    <w:p>
      <w:r>
        <w:t>Analyze the data to identify the causes of declining performance, evaluate store and product performance, assess customer behavior and loyalty programme effectiveness, and recommend actions to improve revenue and profitability.</w:t>
      </w:r>
    </w:p>
    <w:p/>
    <w:p>
      <w:r>
        <w:t>Format:</w:t>
      </w:r>
    </w:p>
    <w:p>
      <w:r>
        <w:t>Provide:</w:t>
      </w:r>
    </w:p>
    <w:p>
      <w:r>
        <w:t>1.. Executive Summary</w:t>
      </w:r>
    </w:p>
    <w:p>
      <w:r>
        <w:t>2. Key Findings</w:t>
      </w:r>
    </w:p>
    <w:p>
      <w:r>
        <w:t>3. Store Performance Analysis</w:t>
      </w:r>
    </w:p>
    <w:p>
      <w:r>
        <w:t>4. Product Sales Analysis</w:t>
      </w:r>
    </w:p>
    <w:p>
      <w:r>
        <w:t>5. Customer &amp; Loyalty Analysis</w:t>
      </w:r>
    </w:p>
    <w:p>
      <w:r>
        <w:t>6. Recommendations</w:t>
      </w:r>
    </w:p>
    <w:p/>
    <w:p>
      <w:r>
        <w:t>Constraints:</w:t>
      </w:r>
    </w:p>
    <w:p>
      <w:r>
        <w:t>- Base conclusions on available data.</w:t>
      </w:r>
    </w:p>
    <w:p>
      <w:r>
        <w:t>- Distinguish between findings and recommendations.</w:t>
      </w:r>
    </w:p>
    <w:p>
      <w:r>
        <w:t>- Prioritize recommendations by business impact.</w:t>
      </w:r>
    </w:p>
    <w:p>
      <w:r>
        <w:t>- Identify any data limitations.</w:t>
      </w:r>
    </w:p>
    <w:p/>
    <w:p>
      <w:r>
        <w:t>Example:</w:t>
      </w:r>
    </w:p>
    <w:p>
      <w:r>
        <w:t>Store 12 experienced a 20% decline in sales while transaction volume remained stable, suggesting a decrease in average transaction value rather than customer loss.</w:t>
      </w:r>
    </w:p>
    <w:p/>
    <w:p/>
    <w:p>
      <w:r>
        <w:t xml:space="preserve">Part </w:t>
      </w:r>
    </w:p>
    <w:p/>
    <w:p>
      <w:r>
        <w:t>Situation Summary</w:t>
      </w:r>
    </w:p>
    <w:p>
      <w:r>
        <w:t>The company has experienced declining performance across its 30 stores over the past 18 months. An analysis of sales, store performance, customer transactions, and loyalty programme data is required to identify the causes and opportunities for improvement.</w:t>
      </w:r>
    </w:p>
    <w:p/>
    <w:p>
      <w:r>
        <w:t>Three Key Business Questions</w:t>
      </w:r>
    </w:p>
    <w:p>
      <w:r>
        <w:t>1. What factors are driving the decline in sales and store performance?</w:t>
      </w:r>
    </w:p>
    <w:p>
      <w:r>
        <w:t>2. How effective is the loyalty programme in retaining customers and increasing purchases?</w:t>
      </w:r>
    </w:p>
    <w:p>
      <w:r>
        <w:t>3. Which products and customer segments offer the greatest growth opportunities?</w:t>
      </w:r>
    </w:p>
    <w:p/>
    <w:p>
      <w:r>
        <w:t>Decisions These Questions Will Inform</w:t>
      </w:r>
    </w:p>
    <w:p>
      <w:r>
        <w:t>- Store improvement or restructuring decisions.</w:t>
      </w:r>
    </w:p>
    <w:p>
      <w:r>
        <w:t>- Product promotion, stocking, or discontinuation strategies.</w:t>
      </w:r>
    </w:p>
    <w:p>
      <w:r>
        <w:t>- Loyalty programme enhancements.</w:t>
      </w:r>
    </w:p>
    <w:p>
      <w:r>
        <w:t>- Customer targeting and marketing investments.</w:t>
      </w:r>
    </w:p>
    <w:p>
      <w:r>
        <w:t>- Revenue growth initiatives.</w:t>
      </w:r>
    </w:p>
    <w:p/>
    <w:p>
      <w:r>
        <w:t>Description of Available Data</w:t>
      </w:r>
    </w:p>
    <w:p>
      <w:r>
        <w:t>- Store Performance: sales revenue, transactions, and store metrics.</w:t>
      </w:r>
    </w:p>
    <w:p>
      <w:r>
        <w:t>- Product Sales: product categories, units sold, and revenue.</w:t>
      </w:r>
    </w:p>
    <w:p>
      <w:r>
        <w:t>- Customer Transactions: purchase history, frequency, and spending patterns.</w:t>
      </w:r>
    </w:p>
    <w:p>
      <w:r>
        <w:t>- Loyalty Programme Activity: membership, engagement, rewards usage, and retention indicators.</w:t>
      </w:r>
    </w:p>
    <w:p/>
    <w:p>
      <w:r>
        <w:t>Reflection</w:t>
      </w:r>
    </w:p>
    <w:p>
      <w:r>
        <w:t>I structured the prompt</w:t>
      </w:r>
      <w:bookmarkStart w:id="0" w:name="_GoBack"/>
      <w:bookmarkEnd w:id="0"/>
      <w:r>
        <w:t xml:space="preserve"> to ensure the AI clearly understands the business problem, expected analysis, and required output. The constraints help maintain a focused and evidence-based approach, while the example provides guidance on the type of insights expected.</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11</TotalTime>
  <Application>Office</Application>
  <Pages>2</Pages>
  <Words>353</Words>
  <Characters>2238</Characters>
  <Lines>68</Lines>
  <Paragraphs>43</Paragraphs>
  <CharactersWithSpaces>2550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2026-06-07T22:13:05Z</dcterms:modified>
</cp:coreProperties>
</file>